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优份小程序问题</w:t>
      </w:r>
      <w:r>
        <w:rPr>
          <w:rFonts w:hint="eastAsia"/>
          <w:b/>
          <w:bCs/>
          <w:lang w:val="en-US" w:eastAsia="zh-CN"/>
        </w:rPr>
        <w:t>5.9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小程序浏览发现问题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 扫一扫付款 没有做，要做起来 ；</w:t>
      </w:r>
      <w:r>
        <w:rPr>
          <w:rFonts w:hint="eastAsia"/>
          <w:color w:val="548235" w:themeColor="accent6" w:themeShade="BF"/>
          <w:lang w:val="en-US" w:eastAsia="zh-CN"/>
        </w:rPr>
        <w:t xml:space="preserve"> 2、标题众筹改成“ 优份 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5275" cy="3816985"/>
            <wp:effectExtent l="0" t="0" r="317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color w:val="548235" w:themeColor="accent6" w:themeShade="BF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幻灯片要改成：自动切换的效果</w:t>
      </w:r>
    </w:p>
    <w:p>
      <w:pPr>
        <w:numPr>
          <w:ilvl w:val="0"/>
          <w:numId w:val="3"/>
        </w:numPr>
        <w:rPr>
          <w:rFonts w:hint="eastAsia"/>
          <w:color w:val="548235" w:themeColor="accent6" w:themeShade="BF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中间广告位也是自动切换的效果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4715" cy="289496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5、商品选择规格，和数量时，价格不显示，购物车旁边的总价也不显示(没问题，是后台给的价格就是0)</w:t>
      </w:r>
    </w:p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3185160</wp:posOffset>
                </wp:positionV>
                <wp:extent cx="1323975" cy="990600"/>
                <wp:effectExtent l="0" t="7620" r="9525" b="1143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15640" y="3840480"/>
                          <a:ext cx="132397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7.2pt;margin-top:250.8pt;height:78pt;width:104.25pt;z-index:251658240;mso-width-relative:page;mso-height-relative:page;" filled="f" stroked="t" coordsize="21600,21600" o:gfxdata="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4DZozbAAAACwEAAA8AAAAA&#10;AAAAAQAgAAAAIgAAAGRycy9kb3ducmV2LnhtbFBLAQIUABQAAAAIAIdO4kDOQYMaEQIAAL4DAAAO&#10;AAAAAAAAAAEAIAAAACoBAABkcnMvZTJvRG9jLnhtbFBLBQYAAAAABgAGAFkBAACtBQAAAAA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045335" cy="4427855"/>
            <wp:effectExtent l="0" t="0" r="1206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72005" cy="4485640"/>
            <wp:effectExtent l="0" t="0" r="444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6、优惠买单，点击不了 （</w:t>
      </w:r>
      <w:r>
        <w:rPr>
          <w:rFonts w:hint="eastAsia"/>
          <w:color w:val="C00000"/>
          <w:lang w:val="en-US" w:eastAsia="zh-CN"/>
        </w:rPr>
        <w:t>实现方式待定</w:t>
      </w:r>
      <w:r>
        <w:rPr>
          <w:rFonts w:hint="eastAsia"/>
          <w:lang w:val="en-US" w:eastAsia="zh-CN"/>
        </w:rPr>
        <w:t>）； 7、优惠买单底色调一下，不明细（</w:t>
      </w:r>
      <w:r>
        <w:rPr>
          <w:rFonts w:hint="eastAsia"/>
          <w:color w:val="C00000"/>
          <w:lang w:val="en-US" w:eastAsia="zh-CN"/>
        </w:rPr>
        <w:t>调到什么色？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69945" cy="3308350"/>
            <wp:effectExtent l="0" t="0" r="1905" b="6350"/>
            <wp:docPr id="10" name="图片 10" descr="38467336038643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84673360386437777"/>
                    <pic:cNvPicPr>
                      <a:picLocks noChangeAspect="1"/>
                    </pic:cNvPicPr>
                  </pic:nvPicPr>
                  <pic:blipFill>
                    <a:blip r:embed="rId8"/>
                    <a:srcRect t="11222" b="43454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color w:val="548235" w:themeColor="accent6" w:themeShade="BF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邀请好友数据排列不显示（</w:t>
      </w:r>
      <w:r>
        <w:rPr>
          <w:rFonts w:hint="eastAsia"/>
          <w:color w:val="C00000"/>
          <w:lang w:val="en-US" w:eastAsia="zh-CN"/>
        </w:rPr>
        <w:t>加个边线，明显了不？</w:t>
      </w:r>
      <w:r>
        <w:rPr>
          <w:rFonts w:hint="eastAsia"/>
          <w:color w:val="548235" w:themeColor="accent6" w:themeShade="BF"/>
          <w:lang w:val="en-US"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1125" cy="3716020"/>
            <wp:effectExtent l="0" t="0" r="15875" b="177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5003165"/>
            <wp:effectExtent l="0" t="0" r="1016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会员和商铺注册选择在哪里体现？</w:t>
      </w:r>
      <w:r>
        <w:rPr>
          <w:rFonts w:hint="eastAsia"/>
          <w:color w:val="C00000"/>
          <w:lang w:val="en-US" w:eastAsia="zh-CN"/>
        </w:rPr>
        <w:t>（怎么进入这页？）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19935" cy="3591560"/>
            <wp:effectExtent l="0" t="0" r="1841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eastAsia"/>
          <w:lang w:val="en-US" w:eastAsia="zh-CN"/>
        </w:rPr>
        <w:t>个人中心：</w:t>
      </w:r>
      <w:r>
        <w:drawing>
          <wp:inline distT="0" distB="0" distL="114300" distR="114300">
            <wp:extent cx="2175510" cy="4433570"/>
            <wp:effectExtent l="0" t="0" r="15240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443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.头像那部分的底色 调一下，可以根据渐变色的颜色调</w:t>
      </w:r>
      <w:r>
        <w:rPr>
          <w:rFonts w:hint="eastAsia"/>
          <w:color w:val="C00000"/>
          <w:lang w:val="en-US" w:eastAsia="zh-CN"/>
        </w:rPr>
        <w:t>（什么意思？Ui有么？）</w:t>
      </w:r>
      <w:r>
        <w:rPr>
          <w:rFonts w:hint="eastAsia"/>
          <w:lang w:val="en-US" w:eastAsia="zh-CN"/>
        </w:rPr>
        <w:t xml:space="preserve"> ；2）.关注选择没有做 ； 3）.扫一扫没有没有偶作 ；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eastAsia"/>
          <w:color w:val="548235" w:themeColor="accent6" w:themeShade="BF"/>
          <w:lang w:val="en-US" w:eastAsia="zh-CN"/>
        </w:rPr>
        <w:t>订单管理不能点击，要做成点击的</w:t>
      </w:r>
      <w:r>
        <w:rPr>
          <w:rFonts w:hint="eastAsia"/>
          <w:lang w:val="en-US" w:eastAsia="zh-CN"/>
        </w:rPr>
        <w:t xml:space="preserve"> ； </w:t>
      </w:r>
      <w:r>
        <w:rPr>
          <w:rFonts w:hint="eastAsia"/>
          <w:color w:val="548235" w:themeColor="accent6" w:themeShade="BF"/>
          <w:lang w:val="en-US" w:eastAsia="zh-CN"/>
        </w:rPr>
        <w:t>5）.我的积分还没有做</w:t>
      </w:r>
      <w:r>
        <w:rPr>
          <w:rFonts w:hint="eastAsia"/>
          <w:lang w:val="en-US" w:eastAsia="zh-CN"/>
        </w:rPr>
        <w:t xml:space="preserve"> ； </w:t>
      </w:r>
      <w:r>
        <w:rPr>
          <w:rFonts w:hint="eastAsia"/>
          <w:color w:val="548235" w:themeColor="accent6" w:themeShade="BF"/>
          <w:lang w:val="en-US" w:eastAsia="zh-CN"/>
        </w:rPr>
        <w:t>6）.商家入口下面加一个 设置，可以设置个人资料的（因为在头像点击修改不明细，这样可以双向选择修改）</w:t>
      </w:r>
      <w:r>
        <w:rPr>
          <w:rFonts w:hint="eastAsia"/>
          <w:color w:val="C00000"/>
          <w:lang w:val="en-US" w:eastAsia="zh-CN"/>
        </w:rPr>
        <w:t>（缺少图标）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商家部分：筛选上面加一个搜索功能 ；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20620" cy="1791970"/>
            <wp:effectExtent l="0" t="0" r="17780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12、这个筛选排序框：加一个全部 的筛选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14470" cy="1724025"/>
            <wp:effectExtent l="0" t="0" r="508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t="4417" b="8059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后台部分发现问题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1、后台系统管理项，放到最后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36385" cy="252730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添加商家中：推荐业务员的选择-2，-1,0,1这是什么？ 看下什么问题，怎么选择 ；点击确定，提示身份证号不能为空，但是没有填写身份证的选项，处理一下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5570" cy="3638550"/>
            <wp:effectExtent l="0" t="0" r="508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左边一级分类点击出现二级分类，然后点击二级分类以后，出现了二级分类自动收缩了又只有一级分类了，这样操作不方便，改成：点击一级分类出现二级分类，点击二级分类以后，该一级分类下的二级分类不自动收缩 ；当选择其他一级分类的时候，出现选择的一级分类下的二级分类，则上一个一级分类下的二级分类自动收缩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39560" cy="3625850"/>
            <wp:effectExtent l="0" t="0" r="8890" b="1270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4、商家公告，怎么添加？后台没有看到数据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5、添加商品中：商品描述是编辑商品详情吗？ 没有编辑框哦，看下怎么加上去 ；还有奖励雨露比例，这个雨露是不是设置错了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2100" cy="3880485"/>
            <wp:effectExtent l="0" t="0" r="6350" b="57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消息推送在哪里设置？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消息提醒在哪里设置？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疑问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1）会员充值（分三种： 专用资金、通用资金、账户余额）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专项资金：此项资金只能在充值的商家的店铺中使用，此项资金会冻结，不能提现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通用资金：现金券，可以累计使用，此项资金全场通用，不能提现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账户余额：可以提现，可使用，全能通用资金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以上者几个资金在哪里？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FD4636"/>
    <w:multiLevelType w:val="singleLevel"/>
    <w:tmpl w:val="A9FD463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E22C706"/>
    <w:multiLevelType w:val="singleLevel"/>
    <w:tmpl w:val="AE22C706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D1AF7808"/>
    <w:multiLevelType w:val="singleLevel"/>
    <w:tmpl w:val="D1AF7808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D3C09A16"/>
    <w:multiLevelType w:val="singleLevel"/>
    <w:tmpl w:val="D3C09A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EDE9646"/>
    <w:multiLevelType w:val="singleLevel"/>
    <w:tmpl w:val="1EDE9646"/>
    <w:lvl w:ilvl="0" w:tentative="0">
      <w:start w:val="4"/>
      <w:numFmt w:val="decimal"/>
      <w:suff w:val="nothing"/>
      <w:lvlText w:val="%1）"/>
      <w:lvlJc w:val="left"/>
    </w:lvl>
  </w:abstractNum>
  <w:abstractNum w:abstractNumId="5">
    <w:nsid w:val="356C58C4"/>
    <w:multiLevelType w:val="singleLevel"/>
    <w:tmpl w:val="356C58C4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7E79C4B7"/>
    <w:multiLevelType w:val="singleLevel"/>
    <w:tmpl w:val="7E79C4B7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B73EBC"/>
    <w:rsid w:val="04E67E58"/>
    <w:rsid w:val="06256EA3"/>
    <w:rsid w:val="3FD625EC"/>
    <w:rsid w:val="49B73EBC"/>
    <w:rsid w:val="4D22041D"/>
    <w:rsid w:val="59302AE3"/>
    <w:rsid w:val="6D535020"/>
    <w:rsid w:val="6F0E7764"/>
    <w:rsid w:val="727B52B2"/>
    <w:rsid w:val="79DF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2018-05-09T03:55:00Z</dcterms:created>
  <dc:creator>互联网“＋”什么</dc:creator>
  <cp:lastModifiedBy>hmily1378221109</cp:lastModifiedBy>
  <dcterms:modified xsi:type="dcterms:W3CDTF">2018-05-17T06:22:46Z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